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6E04" w14:textId="3196E66C" w:rsidR="00484AA7" w:rsidRPr="004C4C0E" w:rsidRDefault="0071151B" w:rsidP="009305CB">
      <w:pPr>
        <w:pStyle w:val="Title"/>
        <w:tabs>
          <w:tab w:val="left" w:pos="6930"/>
        </w:tabs>
        <w:ind w:right="-720"/>
      </w:pPr>
      <w:r>
        <w:t>Ashraf Gad</w:t>
      </w:r>
    </w:p>
    <w:p w14:paraId="22C96BC4" w14:textId="08FF28FA" w:rsidR="00F65859" w:rsidRDefault="006B16E9" w:rsidP="009D7163">
      <w:pPr>
        <w:tabs>
          <w:tab w:val="center" w:pos="0"/>
        </w:tabs>
        <w:ind w:right="-630"/>
        <w:rPr>
          <w:color w:val="auto"/>
        </w:rPr>
      </w:pPr>
      <w:r w:rsidRPr="006B16E9">
        <w:rPr>
          <w:color w:val="auto"/>
        </w:rPr>
        <w:t>Shebin El</w:t>
      </w:r>
      <w:r>
        <w:rPr>
          <w:rFonts w:hint="cs"/>
          <w:color w:val="auto"/>
          <w:rtl/>
        </w:rPr>
        <w:t>-</w:t>
      </w:r>
      <w:r w:rsidRPr="006B16E9">
        <w:rPr>
          <w:color w:val="auto"/>
        </w:rPr>
        <w:t>Kom - Menoufia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>|</w:t>
      </w:r>
      <w:r w:rsidR="000E5F0C" w:rsidRPr="000E5F0C">
        <w:rPr>
          <w:color w:val="auto"/>
        </w:rPr>
        <w:t xml:space="preserve"> </w:t>
      </w:r>
      <w:r>
        <w:rPr>
          <w:color w:val="auto"/>
        </w:rPr>
        <w:t>(+20)1553585239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 xml:space="preserve">| </w:t>
      </w:r>
      <w:hyperlink r:id="rId11" w:history="1">
        <w:r w:rsidR="00BD36B7">
          <w:rPr>
            <w:rStyle w:val="Hyperlink"/>
          </w:rPr>
          <w:t>Email:ashrafmohamedgad214@gmail.com</w:t>
        </w:r>
      </w:hyperlink>
      <w:r w:rsidR="00177177">
        <w:rPr>
          <w:color w:val="auto"/>
        </w:rPr>
        <w:t xml:space="preserve"> </w:t>
      </w:r>
    </w:p>
    <w:p w14:paraId="24380FA7" w14:textId="77777777" w:rsidR="00755519" w:rsidRDefault="00755519" w:rsidP="00CD6B22">
      <w:pPr>
        <w:tabs>
          <w:tab w:val="center" w:pos="0"/>
        </w:tabs>
        <w:rPr>
          <w:color w:val="auto"/>
        </w:rPr>
      </w:pPr>
    </w:p>
    <w:p w14:paraId="15BD3E28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6FBF57C3" wp14:editId="1A96BD31">
                <wp:extent cx="402336" cy="0"/>
                <wp:effectExtent l="0" t="19050" r="55245" b="38100"/>
                <wp:docPr id="1" name="Straight Connector 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574B902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180638C2" w14:textId="77777777" w:rsidR="0042706F" w:rsidRDefault="00000000" w:rsidP="00370FD6">
      <w:pPr>
        <w:pStyle w:val="Heading1"/>
      </w:pPr>
      <w:sdt>
        <w:sdtPr>
          <w:id w:val="-1128920672"/>
          <w:placeholder>
            <w:docPart w:val="B62BC4DE415440DCB36B2848FFE99695"/>
          </w:placeholder>
          <w:temporary/>
          <w:showingPlcHdr/>
          <w15:appearance w15:val="hidden"/>
        </w:sdtPr>
        <w:sdtContent>
          <w:r w:rsidR="0042706F" w:rsidRPr="004C4C0E">
            <w:t>OBJECTIVE</w:t>
          </w:r>
        </w:sdtContent>
      </w:sdt>
    </w:p>
    <w:p w14:paraId="6C4E2359" w14:textId="3616A213" w:rsidR="0042706F" w:rsidRPr="009305CB" w:rsidRDefault="009305CB" w:rsidP="009305CB">
      <w:pPr>
        <w:tabs>
          <w:tab w:val="center" w:pos="0"/>
        </w:tabs>
        <w:spacing w:before="80"/>
        <w:ind w:right="0"/>
        <w:jc w:val="lowKashida"/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</w:pP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A dedicated and passionate .Net Developer with hands-on experience in building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RESTful APIs and web applications using C#, ASP.NET, and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EF Core. Seeking to contribute to a collaborative team environment where I can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apply my technical skills, grow professionally, and deliver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high-quality software solutions.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br/>
      </w:r>
      <w:r w:rsidR="0042706F"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23E4C344" wp14:editId="2747C58D">
                <wp:extent cx="402336" cy="0"/>
                <wp:effectExtent l="0" t="19050" r="55245" b="38100"/>
                <wp:docPr id="7" name="Straight Connector 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2A9BB1" id="Straight Connector 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0CAF05AC" w14:textId="357BC45D" w:rsidR="0042706F" w:rsidRDefault="00000000" w:rsidP="00B6213B">
      <w:pPr>
        <w:pStyle w:val="Heading1"/>
      </w:pPr>
      <w:sdt>
        <w:sdtPr>
          <w:id w:val="-2101095856"/>
          <w:placeholder>
            <w:docPart w:val="D3B088B7BF0942E0A8AF3573C8E2088D"/>
          </w:placeholder>
          <w:temporary/>
          <w:showingPlcHdr/>
          <w15:appearance w15:val="hidden"/>
        </w:sdtPr>
        <w:sdtContent>
          <w:r w:rsidR="001269A8" w:rsidRPr="004C4C0E">
            <w:t>EDUCATION</w:t>
          </w:r>
        </w:sdtContent>
      </w:sdt>
    </w:p>
    <w:p w14:paraId="577A69AE" w14:textId="317F8835" w:rsidR="009305CB" w:rsidRDefault="009305CB" w:rsidP="005E6771">
      <w:pPr>
        <w:tabs>
          <w:tab w:val="center" w:pos="0"/>
        </w:tabs>
        <w:spacing w:before="80"/>
        <w:ind w:right="0"/>
        <w:rPr>
          <w:b/>
          <w:bCs/>
        </w:rPr>
      </w:pPr>
      <w:r w:rsidRPr="009305CB">
        <w:rPr>
          <w:b/>
          <w:bCs/>
        </w:rPr>
        <w:t>Digital Egypt Youth (DEY) – HireReady Initiative</w:t>
      </w:r>
      <w:r>
        <w:rPr>
          <w:b/>
          <w:bCs/>
        </w:rPr>
        <w:t xml:space="preserve"> </w:t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t xml:space="preserve">        </w:t>
      </w:r>
      <w:r w:rsidR="005E6771">
        <w:t xml:space="preserve">               </w:t>
      </w:r>
      <w:r w:rsidR="005E6771" w:rsidRPr="005E6771">
        <w:rPr>
          <w:b/>
          <w:bCs/>
        </w:rPr>
        <w:t>April 2026 – July 2026</w:t>
      </w:r>
    </w:p>
    <w:p w14:paraId="6AA1AD18" w14:textId="3D2F23A3" w:rsidR="009305CB" w:rsidRPr="009305CB" w:rsidRDefault="009305CB" w:rsidP="009305CB">
      <w:pPr>
        <w:tabs>
          <w:tab w:val="center" w:pos="0"/>
          <w:tab w:val="left" w:pos="7110"/>
          <w:tab w:val="left" w:pos="7200"/>
        </w:tabs>
        <w:spacing w:before="80"/>
      </w:pPr>
      <w:r w:rsidRPr="009305CB">
        <w:t>National Telecommunication Institute (NTI)</w:t>
      </w:r>
      <w:r>
        <w:t xml:space="preserve"> - Open</w:t>
      </w:r>
      <w:r w:rsidRPr="009305CB">
        <w:t xml:space="preserve">-Source Web </w:t>
      </w:r>
      <w:r>
        <w:t>Application Track</w:t>
      </w:r>
      <w:r>
        <w:tab/>
      </w:r>
      <w:r>
        <w:tab/>
      </w:r>
    </w:p>
    <w:p w14:paraId="13FB19B7" w14:textId="3AC5DB35" w:rsidR="009305CB" w:rsidRPr="009305CB" w:rsidRDefault="001269A8" w:rsidP="005E6771">
      <w:pPr>
        <w:pStyle w:val="Heading2"/>
        <w:ind w:right="0"/>
      </w:pPr>
      <w:r w:rsidRPr="001269A8">
        <w:t xml:space="preserve">B.Sc. in Science (Physics &amp; Computer </w:t>
      </w:r>
      <w:r w:rsidR="005E6771" w:rsidRPr="001269A8">
        <w:t>Science)</w:t>
      </w:r>
      <w:r w:rsidR="005E6771">
        <w:t xml:space="preserve">                                                                                       </w:t>
      </w:r>
      <w:r w:rsidR="005E6771" w:rsidRPr="001269A8">
        <w:t xml:space="preserve">July </w:t>
      </w:r>
      <w:r w:rsidR="005E6771">
        <w:t>2021</w:t>
      </w:r>
      <w:r w:rsidR="005E6771" w:rsidRPr="001269A8">
        <w:t>- July 2024</w:t>
      </w:r>
    </w:p>
    <w:p w14:paraId="139FA3AA" w14:textId="5F229140" w:rsidR="0042706F" w:rsidRPr="00D46943" w:rsidRDefault="009305CB" w:rsidP="009305CB">
      <w:pPr>
        <w:pStyle w:val="Heading3"/>
      </w:pPr>
      <w:r w:rsidRPr="009305CB">
        <w:t>Faculty of Science, Menoufia University</w:t>
      </w:r>
      <w:r w:rsidR="00D46943">
        <w:tab/>
      </w:r>
    </w:p>
    <w:p w14:paraId="6D5BACD2" w14:textId="77777777" w:rsidR="009305CB" w:rsidRDefault="001269A8" w:rsidP="009305CB">
      <w:r w:rsidRPr="001269A8">
        <w:t>GPA:</w:t>
      </w:r>
      <w:r w:rsidR="009305CB">
        <w:t xml:space="preserve"> </w:t>
      </w:r>
      <w:r w:rsidRPr="001269A8">
        <w:t>3.</w:t>
      </w:r>
      <w:r w:rsidR="009305CB">
        <w:t>2/4.0</w:t>
      </w:r>
      <w:r w:rsidRPr="001269A8">
        <w:t xml:space="preserve"> – Very Good</w:t>
      </w:r>
    </w:p>
    <w:p w14:paraId="6E47AE8E" w14:textId="77777777" w:rsidR="009305CB" w:rsidRDefault="009305CB" w:rsidP="009305CB"/>
    <w:p w14:paraId="756F78C0" w14:textId="77777777" w:rsidR="009305CB" w:rsidRPr="009305CB" w:rsidRDefault="009305CB" w:rsidP="009305CB">
      <w:pPr>
        <w:tabs>
          <w:tab w:val="center" w:pos="0"/>
        </w:tabs>
        <w:spacing w:before="80"/>
        <w:ind w:right="0"/>
        <w:jc w:val="lowKashida"/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35A4E0C9" wp14:editId="1150405C">
                <wp:extent cx="402336" cy="0"/>
                <wp:effectExtent l="0" t="19050" r="55245" b="38100"/>
                <wp:docPr id="2046667744" name="Straight Connector 2046667744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27037CE" id="Straight Connector 204666774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50786419" w14:textId="193BD141" w:rsidR="009305CB" w:rsidRDefault="009305CB" w:rsidP="009305CB">
      <w:pPr>
        <w:pStyle w:val="Heading1"/>
      </w:pPr>
      <w:r>
        <w:t>Experience</w:t>
      </w:r>
    </w:p>
    <w:p w14:paraId="332C9CE5" w14:textId="738A46F4" w:rsidR="009305CB" w:rsidRDefault="009305CB" w:rsidP="005E6771">
      <w:pPr>
        <w:ind w:right="-144"/>
        <w:rPr>
          <w:b/>
          <w:bCs/>
        </w:rPr>
      </w:pPr>
      <w:r w:rsidRPr="009305CB">
        <w:rPr>
          <w:b/>
          <w:bCs/>
        </w:rPr>
        <w:t xml:space="preserve">Customer Service Representative — Full </w:t>
      </w:r>
      <w:r w:rsidR="005E6771" w:rsidRPr="009305CB">
        <w:rPr>
          <w:b/>
          <w:bCs/>
        </w:rPr>
        <w:t>Time</w:t>
      </w:r>
      <w:r w:rsidR="005E6771">
        <w:rPr>
          <w:b/>
          <w:bCs/>
        </w:rPr>
        <w:t xml:space="preserve"> [</w:t>
      </w:r>
      <w:r w:rsidR="005E6771" w:rsidRPr="005E6771">
        <w:rPr>
          <w:b/>
          <w:bCs/>
        </w:rPr>
        <w:t>Beit</w:t>
      </w:r>
      <w:r w:rsidR="005E6771">
        <w:rPr>
          <w:b/>
          <w:bCs/>
        </w:rPr>
        <w:t xml:space="preserve"> </w:t>
      </w:r>
      <w:r w:rsidR="005E6771" w:rsidRPr="005E6771">
        <w:rPr>
          <w:b/>
          <w:bCs/>
        </w:rPr>
        <w:t>El</w:t>
      </w:r>
      <w:r w:rsidR="005E6771">
        <w:rPr>
          <w:b/>
          <w:bCs/>
        </w:rPr>
        <w:t>-</w:t>
      </w:r>
      <w:r w:rsidR="005E6771" w:rsidRPr="005E6771">
        <w:rPr>
          <w:b/>
          <w:bCs/>
        </w:rPr>
        <w:t>Gomla</w:t>
      </w:r>
      <w:r w:rsidR="005E6771">
        <w:rPr>
          <w:b/>
          <w:bCs/>
        </w:rPr>
        <w:t xml:space="preserve">] </w:t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rPr>
          <w:b/>
          <w:bCs/>
        </w:rPr>
        <w:tab/>
        <w:t xml:space="preserve">       </w:t>
      </w:r>
      <w:r w:rsidRPr="005E6771">
        <w:rPr>
          <w:b/>
          <w:bCs/>
        </w:rPr>
        <w:t>Dec 2025 – Feb 2026</w:t>
      </w:r>
    </w:p>
    <w:p w14:paraId="1F2041D5" w14:textId="1AD0EE83" w:rsidR="005E6771" w:rsidRDefault="005E6771" w:rsidP="005E6771">
      <w:pPr>
        <w:pStyle w:val="ListParagraph"/>
        <w:numPr>
          <w:ilvl w:val="0"/>
          <w:numId w:val="3"/>
        </w:numPr>
        <w:ind w:right="-144"/>
        <w:rPr>
          <w:lang w:bidi="ar-EG"/>
        </w:rPr>
      </w:pPr>
      <w:r w:rsidRPr="005E6771">
        <w:rPr>
          <w:lang w:bidi="ar-EG"/>
        </w:rPr>
        <w:t>Collected and managed customer surveys in-branch and via mobile, recorded data in Excel,</w:t>
      </w:r>
      <w:r>
        <w:rPr>
          <w:lang w:bidi="ar-EG"/>
        </w:rPr>
        <w:br/>
      </w:r>
      <w:r w:rsidRPr="005E6771">
        <w:rPr>
          <w:lang w:bidi="ar-EG"/>
        </w:rPr>
        <w:t xml:space="preserve"> and served as the first point of contact for resolving any customer issues</w:t>
      </w:r>
    </w:p>
    <w:p w14:paraId="2CEB4831" w14:textId="6C721CD4" w:rsidR="005E6771" w:rsidRDefault="005E6771" w:rsidP="005E6771">
      <w:pPr>
        <w:ind w:right="-144"/>
        <w:rPr>
          <w:b/>
          <w:bCs/>
          <w:lang w:bidi="ar-EG"/>
        </w:rPr>
      </w:pPr>
      <w:r w:rsidRPr="005E6771">
        <w:rPr>
          <w:b/>
          <w:bCs/>
          <w:lang w:bidi="ar-EG"/>
        </w:rPr>
        <w:t>Front-End</w:t>
      </w:r>
      <w:r w:rsidRPr="005E6771">
        <w:rPr>
          <w:b/>
          <w:bCs/>
          <w:lang w:bidi="ar-EG"/>
        </w:rPr>
        <w:t xml:space="preserve"> Developer </w:t>
      </w:r>
      <w:r>
        <w:rPr>
          <w:b/>
          <w:bCs/>
          <w:lang w:bidi="ar-EG"/>
        </w:rPr>
        <w:t>–</w:t>
      </w:r>
      <w:r w:rsidRPr="005E6771">
        <w:rPr>
          <w:b/>
          <w:bCs/>
          <w:lang w:bidi="ar-EG"/>
        </w:rPr>
        <w:t xml:space="preserve"> Intern</w:t>
      </w:r>
      <w:r>
        <w:rPr>
          <w:b/>
          <w:bCs/>
          <w:lang w:bidi="ar-EG"/>
        </w:rPr>
        <w:t xml:space="preserve"> in </w:t>
      </w:r>
      <w:r w:rsidRPr="005E6771">
        <w:rPr>
          <w:b/>
          <w:bCs/>
          <w:lang w:bidi="ar-EG"/>
        </w:rPr>
        <w:t>GamifierSA — Remote (Saudi Arabia)</w:t>
      </w:r>
      <w:r>
        <w:rPr>
          <w:b/>
          <w:bCs/>
          <w:lang w:bidi="ar-EG"/>
        </w:rPr>
        <w:tab/>
        <w:t xml:space="preserve">             </w:t>
      </w:r>
      <w:r>
        <w:rPr>
          <w:b/>
          <w:bCs/>
          <w:lang w:bidi="ar-EG"/>
        </w:rPr>
        <w:tab/>
      </w:r>
      <w:r>
        <w:rPr>
          <w:b/>
          <w:bCs/>
          <w:lang w:bidi="ar-EG"/>
        </w:rPr>
        <w:tab/>
        <w:t xml:space="preserve">     June 2023 – July 2023</w:t>
      </w:r>
    </w:p>
    <w:p w14:paraId="0A0FE702" w14:textId="0FD141ED" w:rsidR="005E6771" w:rsidRPr="005E6771" w:rsidRDefault="005E6771" w:rsidP="005E6771">
      <w:pPr>
        <w:ind w:right="-288"/>
        <w:rPr>
          <w:lang w:bidi="ar-EG"/>
        </w:rPr>
      </w:pPr>
      <w:r>
        <w:rPr>
          <w:b/>
          <w:bCs/>
          <w:lang w:bidi="ar-EG"/>
        </w:rPr>
        <w:tab/>
      </w:r>
      <w:r w:rsidRPr="005E6771">
        <w:rPr>
          <w:lang w:bidi="ar-EG"/>
        </w:rPr>
        <w:t>• Built a professional law firm website using HTML, CSS, and</w:t>
      </w:r>
      <w:r w:rsidRPr="005E6771">
        <w:rPr>
          <w:lang w:bidi="ar-EG"/>
        </w:rPr>
        <w:t xml:space="preserve"> </w:t>
      </w:r>
      <w:r w:rsidRPr="005E6771">
        <w:rPr>
          <w:lang w:bidi="ar-EG"/>
        </w:rPr>
        <w:t>JavaScript</w:t>
      </w:r>
    </w:p>
    <w:p w14:paraId="5B5DF789" w14:textId="77777777" w:rsidR="008666A1" w:rsidRDefault="005E6771" w:rsidP="005E6771">
      <w:pPr>
        <w:ind w:right="-144"/>
        <w:rPr>
          <w:lang w:bidi="ar-EG"/>
        </w:rPr>
      </w:pPr>
      <w:r>
        <w:rPr>
          <w:lang w:bidi="ar-EG"/>
        </w:rPr>
        <w:t xml:space="preserve"> </w:t>
      </w:r>
      <w:r>
        <w:rPr>
          <w:lang w:bidi="ar-EG"/>
        </w:rPr>
        <w:tab/>
      </w:r>
      <w:r w:rsidRPr="005E6771">
        <w:rPr>
          <w:lang w:bidi="ar-EG"/>
        </w:rPr>
        <w:t xml:space="preserve">• Collaborated remotely with a cross-functional team to Create the </w:t>
      </w:r>
      <w:r w:rsidRPr="005E6771">
        <w:rPr>
          <w:lang w:bidi="ar-EG"/>
        </w:rPr>
        <w:t>project.</w:t>
      </w:r>
    </w:p>
    <w:p w14:paraId="3EEE1E1C" w14:textId="77777777" w:rsidR="008666A1" w:rsidRPr="009305CB" w:rsidRDefault="008666A1" w:rsidP="008666A1">
      <w:pPr>
        <w:tabs>
          <w:tab w:val="center" w:pos="0"/>
        </w:tabs>
        <w:spacing w:before="80"/>
        <w:ind w:right="0"/>
        <w:jc w:val="lowKashida"/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0BCC752D" wp14:editId="3DB7EEB4">
                <wp:extent cx="402336" cy="0"/>
                <wp:effectExtent l="0" t="19050" r="55245" b="38100"/>
                <wp:docPr id="325183894" name="Straight Connector 325183894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08446C4" id="Straight Connector 32518389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5005DBC2" w14:textId="639F798F" w:rsidR="008666A1" w:rsidRDefault="008666A1" w:rsidP="008666A1">
      <w:pPr>
        <w:pStyle w:val="Heading1"/>
      </w:pPr>
      <w:r>
        <w:t>Projects</w:t>
      </w:r>
    </w:p>
    <w:p w14:paraId="4C825736" w14:textId="7E70492F" w:rsidR="008666A1" w:rsidRDefault="008666A1" w:rsidP="002C2A67">
      <w:pPr>
        <w:pStyle w:val="ListParagraph"/>
        <w:numPr>
          <w:ilvl w:val="0"/>
          <w:numId w:val="4"/>
        </w:numPr>
        <w:spacing w:line="360" w:lineRule="auto"/>
        <w:ind w:right="0"/>
        <w:rPr>
          <w:b/>
          <w:bCs/>
        </w:rPr>
      </w:pPr>
      <w:r w:rsidRPr="008666A1">
        <w:rPr>
          <w:b/>
          <w:bCs/>
          <w:sz w:val="24"/>
          <w:szCs w:val="28"/>
        </w:rPr>
        <w:t>Talabat API Clone</w:t>
      </w:r>
      <w:r w:rsidRPr="008666A1">
        <w:rPr>
          <w:b/>
          <w:bCs/>
          <w:sz w:val="24"/>
          <w:szCs w:val="28"/>
        </w:rPr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hyperlink r:id="rId12" w:history="1">
        <w:r w:rsidRPr="008666A1">
          <w:rPr>
            <w:rStyle w:val="Hyperlink"/>
            <w:b/>
            <w:bCs/>
          </w:rPr>
          <w:t>github.com/AshrafGad1001</w:t>
        </w:r>
      </w:hyperlink>
    </w:p>
    <w:p w14:paraId="44400D5D" w14:textId="0187A107" w:rsidR="008666A1" w:rsidRDefault="008666A1" w:rsidP="002C2A67">
      <w:pPr>
        <w:spacing w:line="360" w:lineRule="auto"/>
        <w:ind w:left="720" w:right="0"/>
        <w:rPr>
          <w:b/>
          <w:bCs/>
        </w:rPr>
      </w:pPr>
      <w:r>
        <w:rPr>
          <w:b/>
          <w:bCs/>
        </w:rPr>
        <w:t xml:space="preserve"> </w:t>
      </w:r>
      <w:r w:rsidRPr="008666A1">
        <w:rPr>
          <w:b/>
          <w:bCs/>
        </w:rPr>
        <w:t>A fully functional food delivery REST API built with C#, ASP.NET Web API, EF Core, T-SQL, and LINQ. Tested all endpoints using Postman.</w:t>
      </w:r>
    </w:p>
    <w:p w14:paraId="0EE19C07" w14:textId="18342FFA" w:rsidR="008666A1" w:rsidRDefault="008666A1" w:rsidP="002C2A67">
      <w:pPr>
        <w:pStyle w:val="ListParagraph"/>
        <w:numPr>
          <w:ilvl w:val="0"/>
          <w:numId w:val="4"/>
        </w:numPr>
        <w:spacing w:line="360" w:lineRule="auto"/>
        <w:ind w:right="0"/>
        <w:rPr>
          <w:b/>
          <w:bCs/>
        </w:rPr>
      </w:pPr>
      <w:r w:rsidRPr="008666A1">
        <w:rPr>
          <w:b/>
          <w:bCs/>
          <w:sz w:val="24"/>
          <w:szCs w:val="28"/>
        </w:rPr>
        <w:t>E-Commerce Web App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hyperlink r:id="rId13" w:history="1">
        <w:r w:rsidRPr="008666A1">
          <w:rPr>
            <w:rStyle w:val="Hyperlink"/>
            <w:b/>
            <w:bCs/>
          </w:rPr>
          <w:t>Ecommerce-web.app</w:t>
        </w:r>
      </w:hyperlink>
    </w:p>
    <w:p w14:paraId="06C94354" w14:textId="0B07E789" w:rsidR="008666A1" w:rsidRDefault="008666A1" w:rsidP="002C2A67">
      <w:pPr>
        <w:pStyle w:val="ListParagraph"/>
        <w:spacing w:line="360" w:lineRule="auto"/>
        <w:ind w:right="-144"/>
        <w:rPr>
          <w:b/>
          <w:bCs/>
        </w:rPr>
      </w:pPr>
      <w:r w:rsidRPr="008666A1">
        <w:rPr>
          <w:b/>
          <w:bCs/>
        </w:rPr>
        <w:t>A responsive e-commerce frontend built with HTML, CSS, and</w:t>
      </w:r>
      <w:r>
        <w:rPr>
          <w:b/>
          <w:bCs/>
        </w:rPr>
        <w:t xml:space="preserve"> </w:t>
      </w:r>
      <w:r w:rsidRPr="008666A1">
        <w:rPr>
          <w:b/>
          <w:bCs/>
        </w:rPr>
        <w:t>JavaScript. Deployed via Firebase Hosting.</w:t>
      </w:r>
    </w:p>
    <w:p w14:paraId="5847EA9E" w14:textId="635CEC68" w:rsidR="002C2A67" w:rsidRDefault="008666A1" w:rsidP="002C2A67">
      <w:pPr>
        <w:pStyle w:val="ListParagraph"/>
        <w:numPr>
          <w:ilvl w:val="0"/>
          <w:numId w:val="4"/>
        </w:numPr>
        <w:spacing w:line="360" w:lineRule="auto"/>
        <w:ind w:right="-144"/>
        <w:rPr>
          <w:b/>
          <w:bCs/>
        </w:rPr>
      </w:pPr>
      <w:r w:rsidRPr="008666A1">
        <w:rPr>
          <w:b/>
          <w:bCs/>
          <w:sz w:val="24"/>
          <w:szCs w:val="28"/>
        </w:rPr>
        <w:t>Recipe App</w:t>
      </w:r>
      <w:r>
        <w:rPr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  <w:t xml:space="preserve"> </w:t>
      </w:r>
      <w:hyperlink r:id="rId14" w:history="1">
        <w:r w:rsidRPr="008666A1">
          <w:rPr>
            <w:rStyle w:val="Hyperlink"/>
            <w:b/>
            <w:bCs/>
          </w:rPr>
          <w:t>Recipe-App</w:t>
        </w:r>
      </w:hyperlink>
    </w:p>
    <w:p w14:paraId="5D1346DA" w14:textId="77777777" w:rsidR="002C2A67" w:rsidRDefault="002C2A67" w:rsidP="002C2A67">
      <w:pPr>
        <w:pStyle w:val="ListParagraph"/>
        <w:spacing w:line="360" w:lineRule="auto"/>
        <w:ind w:right="-144"/>
        <w:rPr>
          <w:b/>
          <w:bCs/>
        </w:rPr>
      </w:pPr>
      <w:r w:rsidRPr="002C2A67">
        <w:rPr>
          <w:b/>
          <w:bCs/>
        </w:rPr>
        <w:t>A dynamic recipe web application built with HTML, CSS, and JavaScript. Deployed via Firebase Hosting.</w:t>
      </w:r>
      <w:r>
        <w:rPr>
          <w:b/>
          <w:bCs/>
        </w:rPr>
        <w:br/>
      </w:r>
      <w:r>
        <w:rPr>
          <w:b/>
          <w:bCs/>
        </w:rPr>
        <w:br/>
      </w:r>
    </w:p>
    <w:p w14:paraId="45958CE6" w14:textId="77777777" w:rsidR="002C2A67" w:rsidRDefault="002C2A67" w:rsidP="002C2A67">
      <w:pPr>
        <w:pStyle w:val="ListParagraph"/>
        <w:spacing w:line="360" w:lineRule="auto"/>
        <w:ind w:right="-144"/>
        <w:rPr>
          <w:b/>
          <w:bCs/>
        </w:rPr>
      </w:pPr>
    </w:p>
    <w:p w14:paraId="07652771" w14:textId="77777777" w:rsidR="002C2A67" w:rsidRDefault="002C2A67" w:rsidP="002C2A67">
      <w:pPr>
        <w:pStyle w:val="ListParagraph"/>
        <w:spacing w:line="360" w:lineRule="auto"/>
        <w:ind w:right="-144"/>
        <w:rPr>
          <w:lang w:bidi="ar-EG"/>
        </w:rPr>
      </w:pPr>
    </w:p>
    <w:p w14:paraId="7F340445" w14:textId="7EF13AAE" w:rsidR="0042706F" w:rsidRPr="002C2A67" w:rsidRDefault="0042706F" w:rsidP="002C2A67">
      <w:pPr>
        <w:pStyle w:val="ListParagraph"/>
        <w:spacing w:line="360" w:lineRule="auto"/>
        <w:ind w:left="0" w:right="-144"/>
        <w:rPr>
          <w:b/>
          <w:bCs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687A3DC0" wp14:editId="5916C95B">
                <wp:extent cx="402336" cy="0"/>
                <wp:effectExtent l="0" t="19050" r="55245" b="38100"/>
                <wp:docPr id="8" name="Straight Connector 8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15B7F6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0994C235" w14:textId="2228D424" w:rsidR="0042706F" w:rsidRDefault="0013749A" w:rsidP="0013749A">
      <w:pPr>
        <w:pStyle w:val="Heading1"/>
        <w:rPr>
          <w:rFonts w:cs="Calibri (Body)"/>
          <w:szCs w:val="20"/>
        </w:rPr>
      </w:pPr>
      <w:r w:rsidRPr="0013749A">
        <w:t>Skills</w:t>
      </w:r>
    </w:p>
    <w:p w14:paraId="1FBB3C79" w14:textId="4F8C429C" w:rsidR="00F551FA" w:rsidRPr="002C2A67" w:rsidRDefault="002C2A67" w:rsidP="002C2A67">
      <w:pPr>
        <w:pStyle w:val="Heading2"/>
        <w:rPr>
          <w:rFonts w:eastAsiaTheme="minorEastAsia"/>
        </w:rPr>
      </w:pPr>
      <w:r>
        <w:rPr>
          <w:rFonts w:eastAsiaTheme="minorEastAsia"/>
        </w:rPr>
        <w:t>Tec</w:t>
      </w:r>
      <w:r w:rsidRPr="002C2A67">
        <w:rPr>
          <w:rFonts w:eastAsiaTheme="minorEastAsia"/>
        </w:rPr>
        <w:t>hnical Skills</w:t>
      </w:r>
    </w:p>
    <w:p w14:paraId="503525C9" w14:textId="77777777" w:rsidR="002C2A67" w:rsidRDefault="002C2A67" w:rsidP="002C2A67">
      <w:pPr>
        <w:pStyle w:val="Heading2"/>
        <w:ind w:left="270"/>
        <w:rPr>
          <w:rFonts w:cs="Calibri (Body)"/>
          <w:b w:val="0"/>
          <w:bCs/>
          <w:szCs w:val="20"/>
          <w:rtl/>
        </w:rPr>
      </w:pPr>
      <w:r w:rsidRPr="002C2A67">
        <w:rPr>
          <w:rFonts w:cs="Calibri (Body)"/>
          <w:b w:val="0"/>
          <w:bCs/>
          <w:szCs w:val="20"/>
        </w:rPr>
        <w:t>C#, ASP.NET Framework, ASP.NET Core Web API, Entity Framework Core, LINQ, SQL Server, OOP</w:t>
      </w:r>
    </w:p>
    <w:p w14:paraId="0E828662" w14:textId="64273BFC" w:rsidR="002C2A67" w:rsidRPr="002C2A67" w:rsidRDefault="002C2A67" w:rsidP="002C2A67">
      <w:pPr>
        <w:pStyle w:val="Heading2"/>
        <w:ind w:left="270"/>
        <w:rPr>
          <w:rFonts w:cs="Calibri (Body)" w:hint="cs"/>
          <w:b w:val="0"/>
          <w:bCs/>
          <w:szCs w:val="20"/>
          <w:rtl/>
        </w:rPr>
      </w:pPr>
      <w:r w:rsidRPr="002C2A67">
        <w:rPr>
          <w:rFonts w:cs="Calibri (Body)"/>
          <w:b w:val="0"/>
          <w:bCs/>
          <w:szCs w:val="20"/>
        </w:rPr>
        <w:t>HTML5, CSS3, Bootstrap, JavaScript</w:t>
      </w:r>
    </w:p>
    <w:p w14:paraId="0FCAE18B" w14:textId="6044BBDD" w:rsidR="00F551FA" w:rsidRDefault="002C2A67" w:rsidP="00F551FA">
      <w:pPr>
        <w:pStyle w:val="Heading2"/>
        <w:rPr>
          <w:rFonts w:cs="Calibri (Body)"/>
          <w:szCs w:val="20"/>
        </w:rPr>
      </w:pPr>
      <w:r w:rsidRPr="002C2A67">
        <w:rPr>
          <w:rFonts w:cs="Calibri (Body)"/>
          <w:szCs w:val="20"/>
        </w:rPr>
        <w:t>Personal Skills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475"/>
      </w:tblGrid>
      <w:tr w:rsidR="00E3130B" w14:paraId="4C1CAF67" w14:textId="77777777" w:rsidTr="00E3130B">
        <w:tc>
          <w:tcPr>
            <w:tcW w:w="2520" w:type="dxa"/>
          </w:tcPr>
          <w:p w14:paraId="18DB2FB5" w14:textId="57D98E9A" w:rsidR="00E3130B" w:rsidRPr="00E3130B" w:rsidRDefault="00E3130B" w:rsidP="00E3130B">
            <w:pPr>
              <w:ind w:right="0"/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="002C2A67" w:rsidRPr="002C2A67">
              <w:rPr>
                <w:szCs w:val="20"/>
                <w:lang w:bidi="ar-EG"/>
              </w:rPr>
              <w:t>Communication Skills</w:t>
            </w:r>
          </w:p>
        </w:tc>
        <w:tc>
          <w:tcPr>
            <w:tcW w:w="6475" w:type="dxa"/>
          </w:tcPr>
          <w:p w14:paraId="2BC1FD3C" w14:textId="760731B6" w:rsidR="00E3130B" w:rsidRPr="00E3130B" w:rsidRDefault="00E3130B" w:rsidP="00F551FA">
            <w:pPr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Pr="00E3130B">
              <w:rPr>
                <w:szCs w:val="20"/>
                <w:lang w:bidi="ar-EG"/>
              </w:rPr>
              <w:t xml:space="preserve">Fast learner &amp; </w:t>
            </w:r>
            <w:r w:rsidR="002C2A67">
              <w:rPr>
                <w:szCs w:val="20"/>
                <w:lang w:bidi="ar-EG"/>
              </w:rPr>
              <w:t>A</w:t>
            </w:r>
            <w:r w:rsidRPr="00E3130B">
              <w:rPr>
                <w:szCs w:val="20"/>
                <w:lang w:bidi="ar-EG"/>
              </w:rPr>
              <w:t>daptable</w:t>
            </w:r>
            <w:r w:rsidRPr="00E3130B">
              <w:rPr>
                <w:rFonts w:hint="cs"/>
                <w:szCs w:val="20"/>
                <w:rtl/>
                <w:lang w:bidi="ar-EG"/>
              </w:rPr>
              <w:t>.</w:t>
            </w:r>
          </w:p>
        </w:tc>
      </w:tr>
      <w:tr w:rsidR="00E3130B" w14:paraId="3D054826" w14:textId="77777777" w:rsidTr="00E3130B">
        <w:tc>
          <w:tcPr>
            <w:tcW w:w="2520" w:type="dxa"/>
          </w:tcPr>
          <w:p w14:paraId="0381DCA3" w14:textId="2AE7CF0E" w:rsidR="00E3130B" w:rsidRPr="00E3130B" w:rsidRDefault="00E3130B" w:rsidP="00E3130B">
            <w:pPr>
              <w:ind w:right="-10"/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Pr="00E3130B">
              <w:rPr>
                <w:szCs w:val="20"/>
                <w:lang w:bidi="ar-EG"/>
              </w:rPr>
              <w:t>Attention to detail</w:t>
            </w:r>
            <w:r w:rsidRPr="00E3130B">
              <w:rPr>
                <w:rFonts w:hint="cs"/>
                <w:szCs w:val="20"/>
                <w:rtl/>
                <w:lang w:bidi="ar-EG"/>
              </w:rPr>
              <w:t>.</w:t>
            </w:r>
          </w:p>
        </w:tc>
        <w:tc>
          <w:tcPr>
            <w:tcW w:w="6475" w:type="dxa"/>
          </w:tcPr>
          <w:p w14:paraId="27FA0101" w14:textId="51AD6B2E" w:rsidR="00E3130B" w:rsidRPr="00E3130B" w:rsidRDefault="00E3130B" w:rsidP="00E3130B">
            <w:pPr>
              <w:ind w:right="160"/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="002C2A67" w:rsidRPr="002C2A67">
              <w:rPr>
                <w:szCs w:val="20"/>
              </w:rPr>
              <w:t>Self-motivated</w:t>
            </w:r>
          </w:p>
        </w:tc>
      </w:tr>
    </w:tbl>
    <w:p w14:paraId="52467F43" w14:textId="1C670AB9" w:rsidR="00C15764" w:rsidRDefault="00C15764" w:rsidP="00C15764">
      <w:pPr>
        <w:pStyle w:val="Heading2"/>
        <w:rPr>
          <w:rFonts w:cs="Calibri (Body)"/>
          <w:szCs w:val="20"/>
        </w:rPr>
      </w:pPr>
      <w:r>
        <w:rPr>
          <w:rFonts w:cs="Calibri (Body)"/>
          <w:szCs w:val="20"/>
        </w:rPr>
        <w:t>Tools</w:t>
      </w:r>
    </w:p>
    <w:tbl>
      <w:tblPr>
        <w:tblStyle w:val="TableGrid"/>
        <w:tblW w:w="9867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15764" w14:paraId="2CE1FA8A" w14:textId="77777777" w:rsidTr="00C15764">
        <w:trPr>
          <w:trHeight w:val="334"/>
        </w:trPr>
        <w:tc>
          <w:tcPr>
            <w:tcW w:w="9867" w:type="dxa"/>
          </w:tcPr>
          <w:p w14:paraId="725B1FDB" w14:textId="4BF554A6" w:rsidR="00C15764" w:rsidRPr="00C15764" w:rsidRDefault="00C15764" w:rsidP="00C15764">
            <w:pPr>
              <w:pStyle w:val="ListParagraph"/>
              <w:numPr>
                <w:ilvl w:val="0"/>
                <w:numId w:val="4"/>
              </w:numPr>
              <w:ind w:left="346" w:right="0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>Git, GitHub</w:t>
            </w:r>
          </w:p>
        </w:tc>
      </w:tr>
      <w:tr w:rsidR="00C15764" w14:paraId="18BB8567" w14:textId="77777777" w:rsidTr="00C15764">
        <w:trPr>
          <w:trHeight w:val="334"/>
        </w:trPr>
        <w:tc>
          <w:tcPr>
            <w:tcW w:w="9867" w:type="dxa"/>
          </w:tcPr>
          <w:p w14:paraId="758D0A53" w14:textId="2E3223B5" w:rsidR="00C15764" w:rsidRPr="00C15764" w:rsidRDefault="00C15764" w:rsidP="00C15764">
            <w:pPr>
              <w:pStyle w:val="ListParagraph"/>
              <w:numPr>
                <w:ilvl w:val="0"/>
                <w:numId w:val="4"/>
              </w:numPr>
              <w:ind w:left="346" w:right="0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>MS Office (Word – Excel – Power point)</w:t>
            </w:r>
          </w:p>
        </w:tc>
      </w:tr>
      <w:tr w:rsidR="00C15764" w14:paraId="323C5CBD" w14:textId="77777777" w:rsidTr="00C15764">
        <w:trPr>
          <w:trHeight w:val="317"/>
        </w:trPr>
        <w:tc>
          <w:tcPr>
            <w:tcW w:w="9867" w:type="dxa"/>
          </w:tcPr>
          <w:p w14:paraId="6CF97803" w14:textId="29B534F4" w:rsidR="00C15764" w:rsidRPr="00C15764" w:rsidRDefault="00C15764" w:rsidP="00C15764">
            <w:pPr>
              <w:pStyle w:val="ListParagraph"/>
              <w:numPr>
                <w:ilvl w:val="0"/>
                <w:numId w:val="4"/>
              </w:numPr>
              <w:ind w:left="349" w:right="-2269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 xml:space="preserve">Most AI </w:t>
            </w:r>
            <w:r w:rsidRPr="00C15764">
              <w:rPr>
                <w:szCs w:val="20"/>
                <w:lang w:bidi="ar-EG"/>
              </w:rPr>
              <w:t>Tool</w:t>
            </w:r>
            <w:r>
              <w:rPr>
                <w:szCs w:val="20"/>
                <w:lang w:bidi="ar-EG"/>
              </w:rPr>
              <w:t>s (T</w:t>
            </w:r>
            <w:r w:rsidRPr="00C15764">
              <w:rPr>
                <w:szCs w:val="20"/>
                <w:lang w:bidi="ar-EG"/>
              </w:rPr>
              <w:t>o accelerate my self-learning and stay up to date with the latest technologies</w:t>
            </w:r>
            <w:r>
              <w:rPr>
                <w:szCs w:val="20"/>
                <w:lang w:bidi="ar-EG"/>
              </w:rPr>
              <w:t>)</w:t>
            </w:r>
          </w:p>
        </w:tc>
      </w:tr>
      <w:tr w:rsidR="00C15764" w14:paraId="2BE49069" w14:textId="77777777" w:rsidTr="00C15764">
        <w:trPr>
          <w:trHeight w:val="317"/>
        </w:trPr>
        <w:tc>
          <w:tcPr>
            <w:tcW w:w="9867" w:type="dxa"/>
          </w:tcPr>
          <w:p w14:paraId="20C11F90" w14:textId="58B0F0F7" w:rsidR="00C15764" w:rsidRPr="00C15764" w:rsidRDefault="00C15764" w:rsidP="00C15764">
            <w:pPr>
              <w:pStyle w:val="ListParagraph"/>
              <w:numPr>
                <w:ilvl w:val="0"/>
                <w:numId w:val="4"/>
              </w:numPr>
              <w:ind w:left="349" w:right="-2269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>Canva (Design &amp; Branding)</w:t>
            </w:r>
            <w:r>
              <w:rPr>
                <w:rFonts w:hint="cs"/>
                <w:szCs w:val="20"/>
                <w:rtl/>
                <w:lang w:bidi="ar-EG"/>
              </w:rPr>
              <w:t>.</w:t>
            </w:r>
          </w:p>
        </w:tc>
      </w:tr>
    </w:tbl>
    <w:p w14:paraId="066BF498" w14:textId="03F3B104" w:rsidR="00F551FA" w:rsidRPr="00F551FA" w:rsidRDefault="00F551FA" w:rsidP="00C15764">
      <w:pPr>
        <w:rPr>
          <w:rtl/>
          <w:lang w:bidi="ar-EG"/>
        </w:rPr>
      </w:pPr>
    </w:p>
    <w:p w14:paraId="3849D9CA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749C4F75" wp14:editId="2BA14406">
                <wp:extent cx="402336" cy="0"/>
                <wp:effectExtent l="0" t="19050" r="55245" b="38100"/>
                <wp:docPr id="9" name="Straight Connector 9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1385F3C" id="Straight Connector 9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0434DEF2" w14:textId="198D4F51" w:rsidR="0042706F" w:rsidRDefault="00F551FA" w:rsidP="00B6213B">
      <w:pPr>
        <w:pStyle w:val="Heading1"/>
      </w:pPr>
      <w:r w:rsidRPr="00F551FA">
        <w:t>Additional Information</w:t>
      </w:r>
    </w:p>
    <w:p w14:paraId="7B59A51B" w14:textId="7DFF0B57" w:rsidR="0042706F" w:rsidRPr="00B6213B" w:rsidRDefault="00F551FA" w:rsidP="00F551FA">
      <w:pPr>
        <w:tabs>
          <w:tab w:val="center" w:pos="5040"/>
        </w:tabs>
        <w:spacing w:line="240" w:lineRule="auto"/>
        <w:ind w:right="-810"/>
        <w:rPr>
          <w:rFonts w:cstheme="minorHAnsi"/>
          <w:spacing w:val="-2"/>
          <w:szCs w:val="20"/>
        </w:rPr>
      </w:pPr>
      <w:r w:rsidRPr="00F551FA">
        <w:rPr>
          <w:rFonts w:cstheme="minorHAnsi"/>
          <w:spacing w:val="-2"/>
          <w:szCs w:val="20"/>
        </w:rPr>
        <w:t>Military Status: Completed</w:t>
      </w:r>
      <w:r w:rsidR="00E3130B">
        <w:rPr>
          <w:rFonts w:cstheme="minorHAnsi" w:hint="cs"/>
          <w:spacing w:val="-2"/>
          <w:szCs w:val="20"/>
          <w:rtl/>
          <w:lang w:bidi="ar-EG"/>
        </w:rPr>
        <w:t>.</w:t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  <w:t xml:space="preserve">            </w:t>
      </w:r>
      <w:r w:rsidRPr="00F551FA">
        <w:rPr>
          <w:rFonts w:cstheme="minorHAnsi"/>
          <w:spacing w:val="-2"/>
          <w:szCs w:val="20"/>
        </w:rPr>
        <w:t>Oct 2024 - Dec 2025</w:t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</w:p>
    <w:p w14:paraId="391FE9AE" w14:textId="472E2DC5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64BB7238" wp14:editId="0619B899">
                <wp:extent cx="402336" cy="0"/>
                <wp:effectExtent l="0" t="19050" r="55245" b="38100"/>
                <wp:docPr id="10" name="Straight Connector 10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53FA3E7" id="Straight Connector 10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18548F35" w14:textId="1E718025" w:rsidR="0042706F" w:rsidRPr="004C4C0E" w:rsidRDefault="00F551FA" w:rsidP="00B6213B">
      <w:pPr>
        <w:pStyle w:val="Heading1"/>
      </w:pPr>
      <w:r w:rsidRPr="00F551FA">
        <w:t>Languages</w:t>
      </w:r>
    </w:p>
    <w:p w14:paraId="6C9EFF44" w14:textId="2B5A2701" w:rsidR="00F551FA" w:rsidRPr="00F551FA" w:rsidRDefault="00F551FA" w:rsidP="00F551FA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 w:rsidRPr="00F551FA">
        <w:rPr>
          <w:rFonts w:cs="Calibri (Body)"/>
          <w:szCs w:val="20"/>
        </w:rPr>
        <w:t>Arabic: Native</w:t>
      </w:r>
    </w:p>
    <w:p w14:paraId="7F06934E" w14:textId="53E24ABD" w:rsidR="0042706F" w:rsidRDefault="00F551FA" w:rsidP="00F551FA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 w:rsidRPr="00F551FA">
        <w:rPr>
          <w:rFonts w:cs="Calibri (Body)"/>
          <w:szCs w:val="20"/>
        </w:rPr>
        <w:t>English: Good (reading, writing)</w:t>
      </w:r>
    </w:p>
    <w:p w14:paraId="3DB8A5D9" w14:textId="77777777" w:rsidR="00B8662E" w:rsidRPr="00B6213B" w:rsidRDefault="00B8662E" w:rsidP="00B6213B">
      <w:pPr>
        <w:tabs>
          <w:tab w:val="center" w:pos="5040"/>
        </w:tabs>
        <w:rPr>
          <w:rFonts w:cstheme="minorHAnsi"/>
          <w:spacing w:val="-2"/>
          <w:szCs w:val="20"/>
        </w:rPr>
      </w:pPr>
    </w:p>
    <w:sectPr w:rsidR="00B8662E" w:rsidRPr="00B6213B" w:rsidSect="00755519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4B53D" w14:textId="77777777" w:rsidR="00EB2920" w:rsidRDefault="00EB2920" w:rsidP="00755519">
      <w:pPr>
        <w:spacing w:line="240" w:lineRule="auto"/>
      </w:pPr>
      <w:r>
        <w:separator/>
      </w:r>
    </w:p>
  </w:endnote>
  <w:endnote w:type="continuationSeparator" w:id="0">
    <w:p w14:paraId="1EF4E3B1" w14:textId="77777777" w:rsidR="00EB2920" w:rsidRDefault="00EB2920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87DB" w14:textId="77777777" w:rsidR="00EB2920" w:rsidRDefault="00EB2920" w:rsidP="00755519">
      <w:pPr>
        <w:spacing w:line="240" w:lineRule="auto"/>
      </w:pPr>
      <w:r>
        <w:separator/>
      </w:r>
    </w:p>
  </w:footnote>
  <w:footnote w:type="continuationSeparator" w:id="0">
    <w:p w14:paraId="64D6D559" w14:textId="77777777" w:rsidR="00EB2920" w:rsidRDefault="00EB2920" w:rsidP="00755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6479B"/>
    <w:multiLevelType w:val="hybridMultilevel"/>
    <w:tmpl w:val="5E6E2CD6"/>
    <w:lvl w:ilvl="0" w:tplc="A9D2618A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AD6E68"/>
    <w:multiLevelType w:val="hybridMultilevel"/>
    <w:tmpl w:val="057261C2"/>
    <w:lvl w:ilvl="0" w:tplc="A13034F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95CC2"/>
    <w:multiLevelType w:val="hybridMultilevel"/>
    <w:tmpl w:val="919EC5C6"/>
    <w:lvl w:ilvl="0" w:tplc="57606A1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B1410"/>
    <w:multiLevelType w:val="hybridMultilevel"/>
    <w:tmpl w:val="D6B2F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4107643">
    <w:abstractNumId w:val="2"/>
  </w:num>
  <w:num w:numId="2" w16cid:durableId="211967340">
    <w:abstractNumId w:val="1"/>
  </w:num>
  <w:num w:numId="3" w16cid:durableId="1899974983">
    <w:abstractNumId w:val="3"/>
  </w:num>
  <w:num w:numId="4" w16cid:durableId="71935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1B"/>
    <w:rsid w:val="0000077C"/>
    <w:rsid w:val="0003091B"/>
    <w:rsid w:val="000C6A40"/>
    <w:rsid w:val="000E5F0C"/>
    <w:rsid w:val="000F688A"/>
    <w:rsid w:val="00102F66"/>
    <w:rsid w:val="001269A8"/>
    <w:rsid w:val="0013749A"/>
    <w:rsid w:val="001751B4"/>
    <w:rsid w:val="00177177"/>
    <w:rsid w:val="001C021A"/>
    <w:rsid w:val="00215534"/>
    <w:rsid w:val="00267A26"/>
    <w:rsid w:val="00292A40"/>
    <w:rsid w:val="002C2A67"/>
    <w:rsid w:val="00370FD6"/>
    <w:rsid w:val="0042706F"/>
    <w:rsid w:val="0046568B"/>
    <w:rsid w:val="00484AA7"/>
    <w:rsid w:val="004A2D68"/>
    <w:rsid w:val="004C4C0E"/>
    <w:rsid w:val="004E4B08"/>
    <w:rsid w:val="004F2D41"/>
    <w:rsid w:val="005432C2"/>
    <w:rsid w:val="00550572"/>
    <w:rsid w:val="00570F02"/>
    <w:rsid w:val="00581844"/>
    <w:rsid w:val="00596FCF"/>
    <w:rsid w:val="005A4222"/>
    <w:rsid w:val="005B4219"/>
    <w:rsid w:val="005D1045"/>
    <w:rsid w:val="005D34BA"/>
    <w:rsid w:val="005E6771"/>
    <w:rsid w:val="005F68BD"/>
    <w:rsid w:val="00601DB4"/>
    <w:rsid w:val="0063630B"/>
    <w:rsid w:val="0066717D"/>
    <w:rsid w:val="0069504D"/>
    <w:rsid w:val="006A5D9A"/>
    <w:rsid w:val="006B16E9"/>
    <w:rsid w:val="006B48F5"/>
    <w:rsid w:val="0071151B"/>
    <w:rsid w:val="00724622"/>
    <w:rsid w:val="00755519"/>
    <w:rsid w:val="0077318A"/>
    <w:rsid w:val="007823C6"/>
    <w:rsid w:val="00802339"/>
    <w:rsid w:val="00802B08"/>
    <w:rsid w:val="008517B9"/>
    <w:rsid w:val="00853378"/>
    <w:rsid w:val="00862070"/>
    <w:rsid w:val="008666A1"/>
    <w:rsid w:val="00867BBB"/>
    <w:rsid w:val="008815FF"/>
    <w:rsid w:val="008E3D94"/>
    <w:rsid w:val="00915918"/>
    <w:rsid w:val="00921415"/>
    <w:rsid w:val="009305CB"/>
    <w:rsid w:val="009730A7"/>
    <w:rsid w:val="00982753"/>
    <w:rsid w:val="0098775A"/>
    <w:rsid w:val="00992205"/>
    <w:rsid w:val="009C6DF4"/>
    <w:rsid w:val="009D24D8"/>
    <w:rsid w:val="009D7163"/>
    <w:rsid w:val="009F0F86"/>
    <w:rsid w:val="00A006E5"/>
    <w:rsid w:val="00A032A2"/>
    <w:rsid w:val="00A13526"/>
    <w:rsid w:val="00A50647"/>
    <w:rsid w:val="00A51153"/>
    <w:rsid w:val="00A872FF"/>
    <w:rsid w:val="00AD7273"/>
    <w:rsid w:val="00AE271F"/>
    <w:rsid w:val="00B22086"/>
    <w:rsid w:val="00B24FE9"/>
    <w:rsid w:val="00B6213B"/>
    <w:rsid w:val="00B8662E"/>
    <w:rsid w:val="00B97172"/>
    <w:rsid w:val="00BA4716"/>
    <w:rsid w:val="00BA7812"/>
    <w:rsid w:val="00BD36B7"/>
    <w:rsid w:val="00C147B7"/>
    <w:rsid w:val="00C15764"/>
    <w:rsid w:val="00C506E0"/>
    <w:rsid w:val="00CD6B22"/>
    <w:rsid w:val="00CF543E"/>
    <w:rsid w:val="00D27236"/>
    <w:rsid w:val="00D46943"/>
    <w:rsid w:val="00DC1689"/>
    <w:rsid w:val="00DF69E1"/>
    <w:rsid w:val="00E10F93"/>
    <w:rsid w:val="00E11CDF"/>
    <w:rsid w:val="00E301DF"/>
    <w:rsid w:val="00E3130B"/>
    <w:rsid w:val="00E36A65"/>
    <w:rsid w:val="00E44E35"/>
    <w:rsid w:val="00EB2920"/>
    <w:rsid w:val="00F02BD2"/>
    <w:rsid w:val="00F551FA"/>
    <w:rsid w:val="00F56FD3"/>
    <w:rsid w:val="00F65859"/>
    <w:rsid w:val="00F8023F"/>
    <w:rsid w:val="00F8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8E7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6A1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paragraph" w:styleId="NormalWeb">
    <w:name w:val="Normal (Web)"/>
    <w:basedOn w:val="Normal"/>
    <w:uiPriority w:val="99"/>
    <w:semiHidden/>
    <w:rsid w:val="001269A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E3130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D71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9D71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commerce-fa185.web.app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github.com/AshrafGad100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hrafmohamedgad214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ecipe-app-6b652.web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ftlaptop\AppData\Roaming\Microsoft\Templates\ATS%20bold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2BC4DE415440DCB36B2848FFE99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9AE08-4904-4A3A-83A6-FFEFEC561A4B}"/>
      </w:docPartPr>
      <w:docPartBody>
        <w:p w:rsidR="00565A59" w:rsidRDefault="00000000">
          <w:pPr>
            <w:pStyle w:val="B62BC4DE415440DCB36B2848FFE99695"/>
          </w:pPr>
          <w:r w:rsidRPr="004C4C0E">
            <w:t>OBJECTIVE</w:t>
          </w:r>
        </w:p>
      </w:docPartBody>
    </w:docPart>
    <w:docPart>
      <w:docPartPr>
        <w:name w:val="D3B088B7BF0942E0A8AF3573C8E20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70C12-9976-4FAF-8BC7-0352DAAD084A}"/>
      </w:docPartPr>
      <w:docPartBody>
        <w:p w:rsidR="00565A59" w:rsidRDefault="004E0327" w:rsidP="004E0327">
          <w:pPr>
            <w:pStyle w:val="D3B088B7BF0942E0A8AF3573C8E2088D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27"/>
    <w:rsid w:val="004E0327"/>
    <w:rsid w:val="00565A59"/>
    <w:rsid w:val="007363CF"/>
    <w:rsid w:val="00A50647"/>
    <w:rsid w:val="00D27236"/>
    <w:rsid w:val="00E6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CEEDC9A9614238981E3E48F349D834">
    <w:name w:val="7DCEEDC9A9614238981E3E48F349D834"/>
    <w:rsid w:val="00565A59"/>
  </w:style>
  <w:style w:type="paragraph" w:customStyle="1" w:styleId="B62BC4DE415440DCB36B2848FFE99695">
    <w:name w:val="B62BC4DE415440DCB36B2848FFE99695"/>
  </w:style>
  <w:style w:type="paragraph" w:customStyle="1" w:styleId="D3B088B7BF0942E0A8AF3573C8E2088D">
    <w:name w:val="D3B088B7BF0942E0A8AF3573C8E2088D"/>
    <w:rsid w:val="004E03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41CAC0-466A-4CE0-B910-AA4A39932E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2DC9A3B-6704-465A-B8AE-554197C8C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C6FF51-F840-42FF-8245-86A4EFDA8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HR resume.dotx</Template>
  <TotalTime>0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2025-12-03T07:43:00Z</dcterms:created>
  <dcterms:modified xsi:type="dcterms:W3CDTF">2026-04-09T23:39:00Z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